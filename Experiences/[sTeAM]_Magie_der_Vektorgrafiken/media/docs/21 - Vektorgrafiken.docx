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C981E" w14:textId="77777777" w:rsidR="00F86013" w:rsidRPr="008C793B" w:rsidRDefault="00F86013" w:rsidP="00637790">
      <w:pPr>
        <w:pStyle w:val="Titel"/>
      </w:pPr>
    </w:p>
    <w:p w14:paraId="5AE48379" w14:textId="28333AFA" w:rsidR="00CB7CBF" w:rsidRPr="008C793B" w:rsidRDefault="008F782C" w:rsidP="00637790">
      <w:pPr>
        <w:pStyle w:val="Titel"/>
      </w:pPr>
      <w:r>
        <w:t>Vektorgrafiken</w:t>
      </w:r>
    </w:p>
    <w:tbl>
      <w:tblPr>
        <w:tblStyle w:val="Tabellenraster"/>
        <w:tblW w:w="10490" w:type="dxa"/>
        <w:tblInd w:w="-5" w:type="dxa"/>
        <w:tblLook w:val="04A0" w:firstRow="1" w:lastRow="0" w:firstColumn="1" w:lastColumn="0" w:noHBand="0" w:noVBand="1"/>
      </w:tblPr>
      <w:tblGrid>
        <w:gridCol w:w="8079"/>
        <w:gridCol w:w="2411"/>
      </w:tblGrid>
      <w:tr w:rsidR="007704EE" w:rsidRPr="008C793B" w14:paraId="0DBB4368" w14:textId="77777777" w:rsidTr="00923F44">
        <w:tc>
          <w:tcPr>
            <w:tcW w:w="8079" w:type="dxa"/>
            <w:shd w:val="clear" w:color="auto" w:fill="4472C4" w:themeFill="accent4"/>
          </w:tcPr>
          <w:p w14:paraId="0B94AB3A" w14:textId="77777777" w:rsidR="007704EE" w:rsidRPr="008C793B" w:rsidRDefault="00F86013" w:rsidP="007704EE">
            <w:pPr>
              <w:jc w:val="center"/>
              <w:rPr>
                <w:rFonts w:ascii="Tenby Five" w:hAnsi="Tenby Five"/>
                <w:sz w:val="28"/>
                <w:szCs w:val="24"/>
              </w:rPr>
            </w:pPr>
            <w:r w:rsidRPr="008C793B">
              <w:rPr>
                <w:rFonts w:ascii="Tenby Five" w:hAnsi="Tenby Five"/>
                <w:sz w:val="28"/>
                <w:szCs w:val="24"/>
              </w:rPr>
              <w:t>Inhalte</w:t>
            </w:r>
          </w:p>
        </w:tc>
        <w:tc>
          <w:tcPr>
            <w:tcW w:w="2411" w:type="dxa"/>
            <w:shd w:val="clear" w:color="auto" w:fill="4472C4" w:themeFill="accent4"/>
          </w:tcPr>
          <w:p w14:paraId="6179839F" w14:textId="77777777" w:rsidR="007704EE" w:rsidRPr="008C793B" w:rsidRDefault="007704EE" w:rsidP="007704EE">
            <w:pPr>
              <w:jc w:val="center"/>
              <w:rPr>
                <w:rFonts w:ascii="Tenby Five" w:hAnsi="Tenby Five"/>
                <w:sz w:val="28"/>
                <w:szCs w:val="24"/>
              </w:rPr>
            </w:pPr>
            <w:r w:rsidRPr="008C793B">
              <w:rPr>
                <w:rFonts w:ascii="Tenby Five" w:hAnsi="Tenby Five"/>
                <w:sz w:val="28"/>
                <w:szCs w:val="24"/>
              </w:rPr>
              <w:t>Aufwand</w:t>
            </w:r>
          </w:p>
        </w:tc>
      </w:tr>
      <w:tr w:rsidR="00F86013" w:rsidRPr="008C793B" w14:paraId="7696DF5C" w14:textId="77777777" w:rsidTr="00923F44">
        <w:tc>
          <w:tcPr>
            <w:tcW w:w="8079" w:type="dxa"/>
          </w:tcPr>
          <w:p w14:paraId="64159BAF" w14:textId="698835D3" w:rsidR="00F86013" w:rsidRPr="008C793B" w:rsidRDefault="008F782C" w:rsidP="007E71C0">
            <w:pPr>
              <w:ind w:left="27"/>
              <w:jc w:val="center"/>
            </w:pPr>
            <w:r>
              <w:t>Unterschied zwischen Vektorgrafiken und Rastergrafiken lernen</w:t>
            </w:r>
          </w:p>
        </w:tc>
        <w:tc>
          <w:tcPr>
            <w:tcW w:w="2411" w:type="dxa"/>
          </w:tcPr>
          <w:p w14:paraId="2C027D8A" w14:textId="77777777" w:rsidR="00F86013" w:rsidRPr="008C793B" w:rsidRDefault="00F86013" w:rsidP="007E71C0">
            <w:pPr>
              <w:jc w:val="center"/>
            </w:pPr>
            <w:r w:rsidRPr="008C793B">
              <w:t>10 min</w:t>
            </w:r>
          </w:p>
        </w:tc>
      </w:tr>
      <w:tr w:rsidR="007E71C0" w:rsidRPr="008C793B" w14:paraId="5592B8AF" w14:textId="77777777" w:rsidTr="00923F44">
        <w:tc>
          <w:tcPr>
            <w:tcW w:w="8079" w:type="dxa"/>
          </w:tcPr>
          <w:p w14:paraId="1503D086" w14:textId="31BCFABA" w:rsidR="007E71C0" w:rsidRPr="008C793B" w:rsidRDefault="008F782C" w:rsidP="007E71C0">
            <w:pPr>
              <w:ind w:left="27"/>
              <w:jc w:val="center"/>
            </w:pPr>
            <w:proofErr w:type="spellStart"/>
            <w:r>
              <w:t>Inkscape</w:t>
            </w:r>
            <w:proofErr w:type="spellEnd"/>
            <w:r>
              <w:t xml:space="preserve"> lernen</w:t>
            </w:r>
          </w:p>
        </w:tc>
        <w:tc>
          <w:tcPr>
            <w:tcW w:w="2411" w:type="dxa"/>
          </w:tcPr>
          <w:p w14:paraId="4E636125" w14:textId="2FBE8E0D" w:rsidR="007E71C0" w:rsidRPr="008C793B" w:rsidRDefault="00A946A5" w:rsidP="007E71C0">
            <w:pPr>
              <w:jc w:val="center"/>
            </w:pPr>
            <w:r>
              <w:t>Nach eigenem Tempo</w:t>
            </w:r>
          </w:p>
        </w:tc>
      </w:tr>
      <w:tr w:rsidR="007704EE" w:rsidRPr="008C793B" w14:paraId="1BA3CF76" w14:textId="77777777" w:rsidTr="00923F44">
        <w:tc>
          <w:tcPr>
            <w:tcW w:w="8079" w:type="dxa"/>
          </w:tcPr>
          <w:p w14:paraId="67314ECF" w14:textId="10E580D8" w:rsidR="00632B20" w:rsidRPr="008C793B" w:rsidRDefault="00A946A5" w:rsidP="00632B20">
            <w:pPr>
              <w:ind w:left="27"/>
              <w:jc w:val="center"/>
            </w:pPr>
            <w:r>
              <w:t>Zeichnungsaufgaben</w:t>
            </w:r>
          </w:p>
        </w:tc>
        <w:tc>
          <w:tcPr>
            <w:tcW w:w="2411" w:type="dxa"/>
          </w:tcPr>
          <w:p w14:paraId="69A936AF" w14:textId="13E6C7D5" w:rsidR="007704EE" w:rsidRPr="008C793B" w:rsidRDefault="007704EE" w:rsidP="007E71C0">
            <w:pPr>
              <w:jc w:val="center"/>
            </w:pPr>
          </w:p>
        </w:tc>
      </w:tr>
      <w:tr w:rsidR="007E71C0" w:rsidRPr="008C793B" w14:paraId="1FE22422" w14:textId="77777777" w:rsidTr="00923F44">
        <w:tc>
          <w:tcPr>
            <w:tcW w:w="8079" w:type="dxa"/>
            <w:tcBorders>
              <w:bottom w:val="single" w:sz="4" w:space="0" w:color="auto"/>
            </w:tcBorders>
          </w:tcPr>
          <w:p w14:paraId="765AAD51" w14:textId="6FF2A6BF" w:rsidR="007E71C0" w:rsidRPr="008C793B" w:rsidRDefault="007E71C0" w:rsidP="007E71C0">
            <w:pPr>
              <w:ind w:left="27"/>
              <w:jc w:val="center"/>
            </w:pPr>
          </w:p>
        </w:tc>
        <w:tc>
          <w:tcPr>
            <w:tcW w:w="2411" w:type="dxa"/>
          </w:tcPr>
          <w:p w14:paraId="0FB7F942" w14:textId="159AD539" w:rsidR="007E71C0" w:rsidRPr="008C793B" w:rsidRDefault="007E71C0" w:rsidP="007E71C0">
            <w:pPr>
              <w:jc w:val="center"/>
            </w:pPr>
          </w:p>
        </w:tc>
      </w:tr>
      <w:tr w:rsidR="00F86013" w:rsidRPr="008C793B" w14:paraId="552119F0" w14:textId="77777777" w:rsidTr="00923F44">
        <w:tc>
          <w:tcPr>
            <w:tcW w:w="8079" w:type="dxa"/>
            <w:tcBorders>
              <w:left w:val="nil"/>
              <w:bottom w:val="nil"/>
            </w:tcBorders>
          </w:tcPr>
          <w:p w14:paraId="4190E6F2" w14:textId="77777777" w:rsidR="00F86013" w:rsidRPr="008C793B" w:rsidRDefault="00F86013" w:rsidP="007E71C0">
            <w:pPr>
              <w:ind w:left="27"/>
              <w:jc w:val="center"/>
            </w:pPr>
          </w:p>
        </w:tc>
        <w:tc>
          <w:tcPr>
            <w:tcW w:w="2411" w:type="dxa"/>
          </w:tcPr>
          <w:p w14:paraId="6EF8AD66" w14:textId="4AF3F2AF" w:rsidR="00F86013" w:rsidRPr="008C793B" w:rsidRDefault="00F86013" w:rsidP="007E71C0">
            <w:pPr>
              <w:jc w:val="center"/>
              <w:rPr>
                <w:b/>
                <w:bCs/>
              </w:rPr>
            </w:pPr>
          </w:p>
        </w:tc>
      </w:tr>
    </w:tbl>
    <w:p w14:paraId="1AF4CEC8" w14:textId="22087792" w:rsidR="00981DC0" w:rsidRDefault="008F782C" w:rsidP="008F782C">
      <w:pPr>
        <w:pStyle w:val="berschrift1"/>
      </w:pPr>
      <w:r>
        <w:t>Unterschied Rastergrafik / Vektorgrafik</w:t>
      </w:r>
    </w:p>
    <w:p w14:paraId="5EE2F62D" w14:textId="3A48BAB6" w:rsidR="008F782C" w:rsidRDefault="008F782C" w:rsidP="008F782C">
      <w:r>
        <w:t xml:space="preserve">Ein Bild auf dem PC ist nicht immer gleich aufgebaut. Es gibt unterschiedliche Arten wie der Computer berechnet welcher Punkt auf dem Bildschirm in welcher Farbe aufleuchten soll. </w:t>
      </w:r>
    </w:p>
    <w:p w14:paraId="174D1923" w14:textId="6973EB0A" w:rsidR="008F782C" w:rsidRDefault="008F782C" w:rsidP="008F782C">
      <w:r>
        <w:t>Da aber Bilder meist viel mehr sagen als Worte, empfehle ich dir folgendes Video zu dem Thema anzuschauen</w:t>
      </w:r>
    </w:p>
    <w:p w14:paraId="47B2E8A5" w14:textId="38053762" w:rsidR="008F782C" w:rsidRDefault="008F782C" w:rsidP="008F782C">
      <w:pPr>
        <w:pStyle w:val="Listenabsatz"/>
      </w:pPr>
      <w:hyperlink r:id="rId8" w:history="1">
        <w:r w:rsidRPr="008F782C">
          <w:rPr>
            <w:rStyle w:val="Hyperlink"/>
          </w:rPr>
          <w:t>Raster und Vektorgrafiken (von Michael Seeholzer)</w:t>
        </w:r>
      </w:hyperlink>
      <w:r>
        <w:t xml:space="preserve"> – </w:t>
      </w:r>
      <w:proofErr w:type="spellStart"/>
      <w:r>
        <w:t>Youtube</w:t>
      </w:r>
      <w:proofErr w:type="spellEnd"/>
    </w:p>
    <w:p w14:paraId="114A6930" w14:textId="7B542DCF" w:rsidR="008F782C" w:rsidRDefault="008F782C" w:rsidP="00A946A5">
      <w:pPr>
        <w:pStyle w:val="berschrift1"/>
      </w:pPr>
      <w:proofErr w:type="spellStart"/>
      <w:r>
        <w:t>Inkscape</w:t>
      </w:r>
      <w:proofErr w:type="spellEnd"/>
      <w:r>
        <w:t xml:space="preserve"> lernen</w:t>
      </w:r>
    </w:p>
    <w:p w14:paraId="0E91FF4E" w14:textId="195720AF" w:rsidR="008F782C" w:rsidRDefault="008F782C" w:rsidP="008F782C">
      <w:r>
        <w:t xml:space="preserve">Es gibt verschiedene Möglichkeiten das Gratis-Programm </w:t>
      </w:r>
      <w:proofErr w:type="spellStart"/>
      <w:r>
        <w:t>Inkscape</w:t>
      </w:r>
      <w:proofErr w:type="spellEnd"/>
      <w:r>
        <w:t xml:space="preserve"> zu erlernen. Auf den PCs unserer MakerStation ist </w:t>
      </w:r>
      <w:proofErr w:type="spellStart"/>
      <w:r>
        <w:t>Inkscape</w:t>
      </w:r>
      <w:proofErr w:type="spellEnd"/>
      <w:r>
        <w:t xml:space="preserve"> bereits vorinstalliert. </w:t>
      </w:r>
    </w:p>
    <w:p w14:paraId="3AFC0510" w14:textId="0FDFBFA5" w:rsidR="00A946A5" w:rsidRDefault="00A946A5" w:rsidP="008F782C">
      <w:r>
        <w:t xml:space="preserve">Wenn du </w:t>
      </w:r>
      <w:proofErr w:type="spellStart"/>
      <w:r>
        <w:t>Inkscape</w:t>
      </w:r>
      <w:proofErr w:type="spellEnd"/>
      <w:r>
        <w:t xml:space="preserve"> zuhause auf deinem Computer installieren möchtest, kannst du das Programm mit untenstehendem Link herunterladen</w:t>
      </w:r>
    </w:p>
    <w:p w14:paraId="2E98FEC7" w14:textId="21846F96" w:rsidR="00A946A5" w:rsidRDefault="00A946A5" w:rsidP="00A946A5">
      <w:pPr>
        <w:pStyle w:val="Listenabsatz"/>
      </w:pPr>
      <w:hyperlink r:id="rId9" w:history="1">
        <w:proofErr w:type="spellStart"/>
        <w:r w:rsidRPr="00A946A5">
          <w:rPr>
            <w:rStyle w:val="Hyperlink"/>
          </w:rPr>
          <w:t>Inkscape</w:t>
        </w:r>
        <w:proofErr w:type="spellEnd"/>
        <w:r w:rsidRPr="00A946A5">
          <w:rPr>
            <w:rStyle w:val="Hyperlink"/>
          </w:rPr>
          <w:t xml:space="preserve"> – Aktuelle Version herunterladen</w:t>
        </w:r>
      </w:hyperlink>
    </w:p>
    <w:p w14:paraId="6C738666" w14:textId="77777777" w:rsidR="00A946A5" w:rsidRDefault="00A946A5" w:rsidP="008F782C"/>
    <w:p w14:paraId="1211CDF0" w14:textId="74AA97B9" w:rsidR="00A946A5" w:rsidRDefault="00A946A5" w:rsidP="00A946A5">
      <w:pPr>
        <w:pStyle w:val="berschrift2"/>
      </w:pPr>
      <w:r>
        <w:t>Lernen mittels Tutorial</w:t>
      </w:r>
    </w:p>
    <w:p w14:paraId="386A763C" w14:textId="3E0BCD4B" w:rsidR="00A946A5" w:rsidRDefault="00A946A5" w:rsidP="00A946A5">
      <w:pPr>
        <w:pStyle w:val="Listenabsatz"/>
      </w:pPr>
      <w:hyperlink r:id="rId10" w:history="1">
        <w:r w:rsidRPr="00A946A5">
          <w:rPr>
            <w:rStyle w:val="Hyperlink"/>
          </w:rPr>
          <w:t xml:space="preserve">Hier geht’s zur Tutorial-Webseite, wo du Schritt für Schritt die vielen Funktionen von </w:t>
        </w:r>
        <w:proofErr w:type="spellStart"/>
        <w:r w:rsidRPr="00A946A5">
          <w:rPr>
            <w:rStyle w:val="Hyperlink"/>
          </w:rPr>
          <w:t>Inkscape</w:t>
        </w:r>
        <w:proofErr w:type="spellEnd"/>
        <w:r w:rsidRPr="00A946A5">
          <w:rPr>
            <w:rStyle w:val="Hyperlink"/>
          </w:rPr>
          <w:t xml:space="preserve"> erlernen kannst.</w:t>
        </w:r>
      </w:hyperlink>
    </w:p>
    <w:p w14:paraId="1E1AA6BE" w14:textId="55C6CC43" w:rsidR="00A946A5" w:rsidRDefault="00A946A5" w:rsidP="00A946A5">
      <w:pPr>
        <w:pStyle w:val="berschrift2"/>
      </w:pPr>
      <w:r>
        <w:t xml:space="preserve">Lernen mittels </w:t>
      </w:r>
      <w:proofErr w:type="spellStart"/>
      <w:r>
        <w:t>Youtube</w:t>
      </w:r>
      <w:proofErr w:type="spellEnd"/>
      <w:r>
        <w:t>-Videos</w:t>
      </w:r>
    </w:p>
    <w:p w14:paraId="4E82CEF3" w14:textId="4B5D52EE" w:rsidR="00A946A5" w:rsidRDefault="00A946A5" w:rsidP="00A946A5">
      <w:pPr>
        <w:pStyle w:val="Listenabsatz"/>
      </w:pPr>
      <w:hyperlink r:id="rId11" w:history="1">
        <w:r w:rsidRPr="00A946A5">
          <w:rPr>
            <w:rStyle w:val="Hyperlink"/>
          </w:rPr>
          <w:t xml:space="preserve">Hier habe ich ein gutes Anfänger-Tutorial für </w:t>
        </w:r>
        <w:proofErr w:type="spellStart"/>
        <w:r w:rsidRPr="00A946A5">
          <w:rPr>
            <w:rStyle w:val="Hyperlink"/>
          </w:rPr>
          <w:t>Inkscape</w:t>
        </w:r>
        <w:proofErr w:type="spellEnd"/>
        <w:r w:rsidRPr="00A946A5">
          <w:rPr>
            <w:rStyle w:val="Hyperlink"/>
          </w:rPr>
          <w:t xml:space="preserve"> auf Deutsch gefunden</w:t>
        </w:r>
      </w:hyperlink>
    </w:p>
    <w:p w14:paraId="2B4EA893" w14:textId="77777777" w:rsidR="00A946A5" w:rsidRPr="008F782C" w:rsidRDefault="00A946A5" w:rsidP="008F782C"/>
    <w:sectPr w:rsidR="00A946A5" w:rsidRPr="008F782C" w:rsidSect="00F86013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800" w:right="720" w:bottom="720" w:left="720" w:header="454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A5C583" w14:textId="77777777" w:rsidR="00876976" w:rsidRPr="008C793B" w:rsidRDefault="00876976" w:rsidP="004A2176">
      <w:r w:rsidRPr="008C793B">
        <w:separator/>
      </w:r>
    </w:p>
  </w:endnote>
  <w:endnote w:type="continuationSeparator" w:id="0">
    <w:p w14:paraId="437738A2" w14:textId="77777777" w:rsidR="00876976" w:rsidRPr="008C793B" w:rsidRDefault="00876976" w:rsidP="004A2176">
      <w:r w:rsidRPr="008C793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NeueLT Com 57 Cn">
    <w:altName w:val="Arial Narrow"/>
    <w:panose1 w:val="020B0506030502030204"/>
    <w:charset w:val="00"/>
    <w:family w:val="swiss"/>
    <w:pitch w:val="variable"/>
    <w:sig w:usb0="8000008F" w:usb1="00002042" w:usb2="00000000" w:usb3="00000000" w:csb0="0000009B" w:csb1="00000000"/>
  </w:font>
  <w:font w:name="Tenby Five">
    <w:panose1 w:val="04000805020B02020300"/>
    <w:charset w:val="00"/>
    <w:family w:val="decorative"/>
    <w:notTrueType/>
    <w:pitch w:val="variable"/>
    <w:sig w:usb0="80000003" w:usb1="4000004A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C0EDB2" w14:textId="520D097A" w:rsidR="00262CD4" w:rsidRPr="008C793B" w:rsidRDefault="00A946A5" w:rsidP="008C793B">
    <w:pPr>
      <w:pStyle w:val="Fuzeile"/>
      <w:pBdr>
        <w:top w:val="none" w:sz="0" w:space="0" w:color="auto"/>
      </w:pBdr>
      <w:tabs>
        <w:tab w:val="clear" w:pos="4513"/>
        <w:tab w:val="clear" w:pos="9356"/>
        <w:tab w:val="right" w:pos="10466"/>
      </w:tabs>
      <w:rPr>
        <w:lang w:val="de-CH"/>
      </w:rPr>
    </w:pPr>
    <w:sdt>
      <w:sdtPr>
        <w:rPr>
          <w:lang w:val="de-CH"/>
        </w:rPr>
        <w:alias w:val="Titel"/>
        <w:tag w:val=""/>
        <w:id w:val="1920445219"/>
        <w:placeholde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8F782C">
          <w:rPr>
            <w:lang w:val="de-CH"/>
          </w:rPr>
          <w:t>Vektorgrafiken</w:t>
        </w:r>
      </w:sdtContent>
    </w:sdt>
    <w:r w:rsidR="008C793B" w:rsidRPr="008C793B">
      <w:rPr>
        <w:lang w:val="de-CH"/>
      </w:rPr>
      <w:tab/>
      <w:t xml:space="preserve">Seite </w:t>
    </w:r>
    <w:r w:rsidR="008C793B" w:rsidRPr="008C793B">
      <w:rPr>
        <w:lang w:val="de-CH"/>
      </w:rPr>
      <w:fldChar w:fldCharType="begin"/>
    </w:r>
    <w:r w:rsidR="008C793B" w:rsidRPr="008C793B">
      <w:rPr>
        <w:lang w:val="de-CH"/>
      </w:rPr>
      <w:instrText>PAGE   \* MERGEFORMAT</w:instrText>
    </w:r>
    <w:r w:rsidR="008C793B" w:rsidRPr="008C793B">
      <w:rPr>
        <w:lang w:val="de-CH"/>
      </w:rPr>
      <w:fldChar w:fldCharType="separate"/>
    </w:r>
    <w:r w:rsidR="008C793B" w:rsidRPr="008C793B">
      <w:rPr>
        <w:lang w:val="de-CH"/>
      </w:rPr>
      <w:t>1</w:t>
    </w:r>
    <w:r w:rsidR="008C793B" w:rsidRPr="008C793B">
      <w:rPr>
        <w:lang w:val="de-CH"/>
      </w:rPr>
      <w:fldChar w:fldCharType="end"/>
    </w:r>
    <w:r w:rsidR="008C793B" w:rsidRPr="008C793B">
      <w:rPr>
        <w:lang w:val="de-CH"/>
      </w:rPr>
      <w:t xml:space="preserve"> von </w:t>
    </w:r>
    <w:r w:rsidR="008C793B" w:rsidRPr="008C793B">
      <w:rPr>
        <w:lang w:val="de-CH"/>
      </w:rPr>
      <w:fldChar w:fldCharType="begin"/>
    </w:r>
    <w:r w:rsidR="008C793B" w:rsidRPr="008C793B">
      <w:rPr>
        <w:lang w:val="de-CH"/>
      </w:rPr>
      <w:instrText xml:space="preserve"> NUMPAGES  \# "0" \* Arabic  \* MERGEFORMAT </w:instrText>
    </w:r>
    <w:r w:rsidR="008C793B" w:rsidRPr="008C793B">
      <w:rPr>
        <w:lang w:val="de-CH"/>
      </w:rPr>
      <w:fldChar w:fldCharType="separate"/>
    </w:r>
    <w:r w:rsidR="008C793B" w:rsidRPr="008C793B">
      <w:rPr>
        <w:lang w:val="de-CH"/>
      </w:rPr>
      <w:t>2</w:t>
    </w:r>
    <w:r w:rsidR="008C793B" w:rsidRPr="008C793B">
      <w:rPr>
        <w:lang w:val="de-CH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20F3E" w14:textId="786D0240" w:rsidR="00262CD4" w:rsidRPr="008C793B" w:rsidRDefault="00A946A5" w:rsidP="008C793B">
    <w:pPr>
      <w:pStyle w:val="Fuzeile"/>
      <w:pBdr>
        <w:top w:val="none" w:sz="0" w:space="0" w:color="auto"/>
      </w:pBdr>
      <w:tabs>
        <w:tab w:val="clear" w:pos="4513"/>
        <w:tab w:val="clear" w:pos="9356"/>
        <w:tab w:val="right" w:pos="10466"/>
      </w:tabs>
      <w:rPr>
        <w:lang w:val="de-CH"/>
      </w:rPr>
    </w:pPr>
    <w:sdt>
      <w:sdtPr>
        <w:rPr>
          <w:lang w:val="de-CH"/>
        </w:rPr>
        <w:alias w:val="Titel"/>
        <w:tag w:val=""/>
        <w:id w:val="1987504560"/>
        <w:placeholde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8F782C">
          <w:rPr>
            <w:lang w:val="de-CH"/>
          </w:rPr>
          <w:t>Vektorgrafiken</w:t>
        </w:r>
      </w:sdtContent>
    </w:sdt>
    <w:r w:rsidR="008C793B" w:rsidRPr="008C793B">
      <w:rPr>
        <w:lang w:val="de-CH"/>
      </w:rPr>
      <w:tab/>
      <w:t xml:space="preserve">Seite </w:t>
    </w:r>
    <w:r w:rsidR="008C793B" w:rsidRPr="008C793B">
      <w:rPr>
        <w:lang w:val="de-CH"/>
      </w:rPr>
      <w:fldChar w:fldCharType="begin"/>
    </w:r>
    <w:r w:rsidR="008C793B" w:rsidRPr="008C793B">
      <w:rPr>
        <w:lang w:val="de-CH"/>
      </w:rPr>
      <w:instrText>PAGE   \* MERGEFORMAT</w:instrText>
    </w:r>
    <w:r w:rsidR="008C793B" w:rsidRPr="008C793B">
      <w:rPr>
        <w:lang w:val="de-CH"/>
      </w:rPr>
      <w:fldChar w:fldCharType="separate"/>
    </w:r>
    <w:r w:rsidR="008C793B" w:rsidRPr="008C793B">
      <w:rPr>
        <w:lang w:val="de-CH"/>
      </w:rPr>
      <w:t>1</w:t>
    </w:r>
    <w:r w:rsidR="008C793B" w:rsidRPr="008C793B">
      <w:rPr>
        <w:lang w:val="de-CH"/>
      </w:rPr>
      <w:fldChar w:fldCharType="end"/>
    </w:r>
    <w:r w:rsidR="008C793B" w:rsidRPr="008C793B">
      <w:rPr>
        <w:lang w:val="de-CH"/>
      </w:rPr>
      <w:t xml:space="preserve"> von </w:t>
    </w:r>
    <w:r w:rsidR="008C793B" w:rsidRPr="008C793B">
      <w:rPr>
        <w:lang w:val="de-CH"/>
      </w:rPr>
      <w:fldChar w:fldCharType="begin"/>
    </w:r>
    <w:r w:rsidR="008C793B" w:rsidRPr="008C793B">
      <w:rPr>
        <w:lang w:val="de-CH"/>
      </w:rPr>
      <w:instrText xml:space="preserve"> NUMPAGES  \# "0" \* Arabic  \* MERGEFORMAT </w:instrText>
    </w:r>
    <w:r w:rsidR="008C793B" w:rsidRPr="008C793B">
      <w:rPr>
        <w:lang w:val="de-CH"/>
      </w:rPr>
      <w:fldChar w:fldCharType="separate"/>
    </w:r>
    <w:r w:rsidR="008C793B" w:rsidRPr="008C793B">
      <w:rPr>
        <w:lang w:val="de-CH"/>
      </w:rPr>
      <w:t>2</w:t>
    </w:r>
    <w:r w:rsidR="008C793B" w:rsidRPr="008C793B">
      <w:rPr>
        <w:lang w:val="de-CH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AD87CA" w14:textId="77777777" w:rsidR="00876976" w:rsidRPr="008C793B" w:rsidRDefault="00876976" w:rsidP="004A2176">
      <w:r w:rsidRPr="008C793B">
        <w:separator/>
      </w:r>
    </w:p>
  </w:footnote>
  <w:footnote w:type="continuationSeparator" w:id="0">
    <w:p w14:paraId="56D2960E" w14:textId="77777777" w:rsidR="00876976" w:rsidRPr="008C793B" w:rsidRDefault="00876976" w:rsidP="004A2176">
      <w:r w:rsidRPr="008C793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EC123A" w14:textId="77777777" w:rsidR="000268A1" w:rsidRPr="008C793B" w:rsidRDefault="00A946A5" w:rsidP="004A2176">
    <w:pPr>
      <w:pStyle w:val="Kopfzeile"/>
      <w:rPr>
        <w:lang w:val="de-CH"/>
      </w:rPr>
    </w:pPr>
    <w:sdt>
      <w:sdtPr>
        <w:rPr>
          <w:lang w:val="de-CH"/>
        </w:rPr>
        <w:id w:val="1540097809"/>
        <w:docPartObj>
          <w:docPartGallery w:val="Watermarks"/>
          <w:docPartUnique/>
        </w:docPartObj>
      </w:sdtPr>
      <w:sdtEndPr/>
      <w:sdtContent/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0FC95A" w14:textId="77777777" w:rsidR="006B3594" w:rsidRPr="008C793B" w:rsidRDefault="007704EE" w:rsidP="007704EE">
    <w:pPr>
      <w:pStyle w:val="Adresse"/>
      <w:jc w:val="center"/>
      <w:rPr>
        <w:b/>
        <w:sz w:val="20"/>
        <w:szCs w:val="24"/>
      </w:rPr>
    </w:pPr>
    <w:r w:rsidRPr="008C793B"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578F99A1" wp14:editId="3B058750">
              <wp:simplePos x="0" y="0"/>
              <wp:positionH relativeFrom="page">
                <wp:align>left</wp:align>
              </wp:positionH>
              <wp:positionV relativeFrom="page">
                <wp:posOffset>-635</wp:posOffset>
              </wp:positionV>
              <wp:extent cx="7820025" cy="1228725"/>
              <wp:effectExtent l="0" t="0" r="9525" b="9525"/>
              <wp:wrapNone/>
              <wp:docPr id="33175335" name="Rechteck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20025" cy="1228725"/>
                      </a:xfrm>
                      <a:prstGeom prst="rect">
                        <a:avLst/>
                      </a:prstGeom>
                      <a:solidFill>
                        <a:schemeClr val="accent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B0A6FA7" id="Rechteck 5" o:spid="_x0000_s1026" style="position:absolute;margin-left:0;margin-top:-.05pt;width:615.75pt;height:96.75pt;z-index:-25165414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" fillcolor="#4472c4 [3207]" stroked="f" strokeweight="1pt">
              <w10:wrap anchorx="page" anchory="page"/>
            </v:rect>
          </w:pict>
        </mc:Fallback>
      </mc:AlternateContent>
    </w:r>
    <w:r w:rsidRPr="008C793B">
      <w:rPr>
        <w:noProof/>
      </w:rPr>
      <w:drawing>
        <wp:inline distT="0" distB="0" distL="0" distR="0" wp14:anchorId="5E24C906" wp14:editId="4440D787">
          <wp:extent cx="2409825" cy="678577"/>
          <wp:effectExtent l="0" t="0" r="0" b="7620"/>
          <wp:docPr id="1434352272" name="Grafik 1434352272" descr="Ein Bild, das Logo, Grafiken, Screenshot, Symbol enthäl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3516562" name="Grafik 4" descr="Ein Bild, das Logo, Grafiken, Screenshot, Symbol enthäl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63033" cy="6935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469.8pt;height:469.8pt" o:bullet="t">
        <v:imagedata r:id="rId1" o:title="External_link_font_awesome"/>
      </v:shape>
    </w:pict>
  </w:numPicBullet>
  <w:abstractNum w:abstractNumId="0" w15:restartNumberingAfterBreak="0">
    <w:nsid w:val="FFFFFFFE"/>
    <w:multiLevelType w:val="singleLevel"/>
    <w:tmpl w:val="75E8B90E"/>
    <w:lvl w:ilvl="0">
      <w:numFmt w:val="decimal"/>
      <w:lvlText w:val="*"/>
      <w:lvlJc w:val="left"/>
    </w:lvl>
  </w:abstractNum>
  <w:abstractNum w:abstractNumId="1" w15:restartNumberingAfterBreak="0">
    <w:nsid w:val="018A2B0E"/>
    <w:multiLevelType w:val="hybridMultilevel"/>
    <w:tmpl w:val="7A9E65FC"/>
    <w:lvl w:ilvl="0" w:tplc="00010407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0030407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0050407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7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7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7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7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48177A"/>
    <w:multiLevelType w:val="hybridMultilevel"/>
    <w:tmpl w:val="A6FCA96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778B7"/>
    <w:multiLevelType w:val="hybridMultilevel"/>
    <w:tmpl w:val="8AFA13D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FE12F7"/>
    <w:multiLevelType w:val="hybridMultilevel"/>
    <w:tmpl w:val="A47467A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830D9"/>
    <w:multiLevelType w:val="singleLevel"/>
    <w:tmpl w:val="68945C84"/>
    <w:lvl w:ilvl="0">
      <w:start w:val="1"/>
      <w:numFmt w:val="bullet"/>
      <w:pStyle w:val="Listenabsatz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</w:abstractNum>
  <w:abstractNum w:abstractNumId="6" w15:restartNumberingAfterBreak="0">
    <w:nsid w:val="162D69FA"/>
    <w:multiLevelType w:val="hybridMultilevel"/>
    <w:tmpl w:val="BCBE77EE"/>
    <w:lvl w:ilvl="0" w:tplc="96C47E0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4E0E9C"/>
    <w:multiLevelType w:val="hybridMultilevel"/>
    <w:tmpl w:val="4F12D304"/>
    <w:lvl w:ilvl="0" w:tplc="00010407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0030407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0050407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7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7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7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7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BF95A54"/>
    <w:multiLevelType w:val="hybridMultilevel"/>
    <w:tmpl w:val="3F4CCF5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0B1AB1"/>
    <w:multiLevelType w:val="hybridMultilevel"/>
    <w:tmpl w:val="65C0CE8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EB1FC4"/>
    <w:multiLevelType w:val="hybridMultilevel"/>
    <w:tmpl w:val="AA7614B4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C827F6"/>
    <w:multiLevelType w:val="hybridMultilevel"/>
    <w:tmpl w:val="6BA86D0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2A1F94"/>
    <w:multiLevelType w:val="hybridMultilevel"/>
    <w:tmpl w:val="32F0814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1422E5"/>
    <w:multiLevelType w:val="hybridMultilevel"/>
    <w:tmpl w:val="BE78A328"/>
    <w:lvl w:ilvl="0" w:tplc="00010407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0030407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0050407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7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7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7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7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7045841"/>
    <w:multiLevelType w:val="hybridMultilevel"/>
    <w:tmpl w:val="D952C980"/>
    <w:lvl w:ilvl="0" w:tplc="338CF71A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0030407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0050407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7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7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7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7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B6B292E"/>
    <w:multiLevelType w:val="multilevel"/>
    <w:tmpl w:val="61BABB7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F753C9F"/>
    <w:multiLevelType w:val="hybridMultilevel"/>
    <w:tmpl w:val="BC7EE1DE"/>
    <w:lvl w:ilvl="0" w:tplc="96C47E0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B77AE0"/>
    <w:multiLevelType w:val="multilevel"/>
    <w:tmpl w:val="AA7614B4"/>
    <w:styleLink w:val="Formatvorlage1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AA363E"/>
    <w:multiLevelType w:val="hybridMultilevel"/>
    <w:tmpl w:val="5CDCCA4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C17289"/>
    <w:multiLevelType w:val="hybridMultilevel"/>
    <w:tmpl w:val="A68A91BE"/>
    <w:lvl w:ilvl="0" w:tplc="2FCAA8A0">
      <w:start w:val="1"/>
      <w:numFmt w:val="bullet"/>
      <w:lvlText w:val="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0030407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0050407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7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7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7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7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9D9472A"/>
    <w:multiLevelType w:val="hybridMultilevel"/>
    <w:tmpl w:val="B0821FF6"/>
    <w:lvl w:ilvl="0" w:tplc="00010407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0030407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0050407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7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7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7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7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A902AD5"/>
    <w:multiLevelType w:val="hybridMultilevel"/>
    <w:tmpl w:val="E09A19A2"/>
    <w:lvl w:ilvl="0" w:tplc="338CF71A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0030407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0050407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7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7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7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7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B5A0F74"/>
    <w:multiLevelType w:val="hybridMultilevel"/>
    <w:tmpl w:val="4FF60BB2"/>
    <w:lvl w:ilvl="0" w:tplc="55E49D52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 w:tplc="368AA11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BA96A84A">
      <w:numFmt w:val="bullet"/>
      <w:lvlText w:val="-"/>
      <w:lvlJc w:val="left"/>
      <w:pPr>
        <w:tabs>
          <w:tab w:val="num" w:pos="700"/>
        </w:tabs>
        <w:ind w:left="680" w:hanging="340"/>
      </w:pPr>
      <w:rPr>
        <w:rFonts w:ascii="Times New Roman" w:eastAsia="Times New Roman" w:hAnsi="Times New Roman" w:cs="Times New Roman" w:hint="default"/>
      </w:r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B5E0DCE"/>
    <w:multiLevelType w:val="hybridMultilevel"/>
    <w:tmpl w:val="7FBE089A"/>
    <w:lvl w:ilvl="0" w:tplc="08070017">
      <w:start w:val="1"/>
      <w:numFmt w:val="lowerLetter"/>
      <w:lvlText w:val="%1)"/>
      <w:lvlJc w:val="left"/>
      <w:pPr>
        <w:ind w:left="1080" w:hanging="360"/>
      </w:pPr>
    </w:lvl>
    <w:lvl w:ilvl="1" w:tplc="08070019" w:tentative="1">
      <w:start w:val="1"/>
      <w:numFmt w:val="lowerLetter"/>
      <w:lvlText w:val="%2."/>
      <w:lvlJc w:val="left"/>
      <w:pPr>
        <w:ind w:left="1800" w:hanging="360"/>
      </w:pPr>
    </w:lvl>
    <w:lvl w:ilvl="2" w:tplc="0807001B" w:tentative="1">
      <w:start w:val="1"/>
      <w:numFmt w:val="lowerRoman"/>
      <w:lvlText w:val="%3."/>
      <w:lvlJc w:val="right"/>
      <w:pPr>
        <w:ind w:left="2520" w:hanging="180"/>
      </w:pPr>
    </w:lvl>
    <w:lvl w:ilvl="3" w:tplc="0807000F" w:tentative="1">
      <w:start w:val="1"/>
      <w:numFmt w:val="decimal"/>
      <w:lvlText w:val="%4."/>
      <w:lvlJc w:val="left"/>
      <w:pPr>
        <w:ind w:left="3240" w:hanging="360"/>
      </w:pPr>
    </w:lvl>
    <w:lvl w:ilvl="4" w:tplc="08070019" w:tentative="1">
      <w:start w:val="1"/>
      <w:numFmt w:val="lowerLetter"/>
      <w:lvlText w:val="%5."/>
      <w:lvlJc w:val="left"/>
      <w:pPr>
        <w:ind w:left="3960" w:hanging="360"/>
      </w:pPr>
    </w:lvl>
    <w:lvl w:ilvl="5" w:tplc="0807001B" w:tentative="1">
      <w:start w:val="1"/>
      <w:numFmt w:val="lowerRoman"/>
      <w:lvlText w:val="%6."/>
      <w:lvlJc w:val="right"/>
      <w:pPr>
        <w:ind w:left="4680" w:hanging="180"/>
      </w:pPr>
    </w:lvl>
    <w:lvl w:ilvl="6" w:tplc="0807000F" w:tentative="1">
      <w:start w:val="1"/>
      <w:numFmt w:val="decimal"/>
      <w:lvlText w:val="%7."/>
      <w:lvlJc w:val="left"/>
      <w:pPr>
        <w:ind w:left="5400" w:hanging="360"/>
      </w:pPr>
    </w:lvl>
    <w:lvl w:ilvl="7" w:tplc="08070019" w:tentative="1">
      <w:start w:val="1"/>
      <w:numFmt w:val="lowerLetter"/>
      <w:lvlText w:val="%8."/>
      <w:lvlJc w:val="left"/>
      <w:pPr>
        <w:ind w:left="6120" w:hanging="360"/>
      </w:pPr>
    </w:lvl>
    <w:lvl w:ilvl="8" w:tplc="08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D852498"/>
    <w:multiLevelType w:val="hybridMultilevel"/>
    <w:tmpl w:val="2556C6E2"/>
    <w:lvl w:ilvl="0" w:tplc="338CF71A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0030407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0050407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7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7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7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7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0B9118E"/>
    <w:multiLevelType w:val="hybridMultilevel"/>
    <w:tmpl w:val="3780937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961B86"/>
    <w:multiLevelType w:val="hybridMultilevel"/>
    <w:tmpl w:val="399463D8"/>
    <w:lvl w:ilvl="0" w:tplc="08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0030407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0050407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7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7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7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7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6640DCD"/>
    <w:multiLevelType w:val="hybridMultilevel"/>
    <w:tmpl w:val="420E728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7B418E"/>
    <w:multiLevelType w:val="hybridMultilevel"/>
    <w:tmpl w:val="49464FE8"/>
    <w:lvl w:ilvl="0" w:tplc="338CF71A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0030407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0050407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7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7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7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7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994593F"/>
    <w:multiLevelType w:val="hybridMultilevel"/>
    <w:tmpl w:val="2CAC4892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9F434E0"/>
    <w:multiLevelType w:val="hybridMultilevel"/>
    <w:tmpl w:val="59CA013E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B927D8"/>
    <w:multiLevelType w:val="hybridMultilevel"/>
    <w:tmpl w:val="8530E9F8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F9641C0"/>
    <w:multiLevelType w:val="hybridMultilevel"/>
    <w:tmpl w:val="3B08EDF8"/>
    <w:lvl w:ilvl="0" w:tplc="1AF46242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B77C44"/>
    <w:multiLevelType w:val="hybridMultilevel"/>
    <w:tmpl w:val="18164DF8"/>
    <w:lvl w:ilvl="0" w:tplc="338CF71A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0030407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0050407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7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7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7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7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5292F37"/>
    <w:multiLevelType w:val="hybridMultilevel"/>
    <w:tmpl w:val="FE82766A"/>
    <w:lvl w:ilvl="0" w:tplc="00010407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0030407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0050407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7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7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7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7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67F6A76"/>
    <w:multiLevelType w:val="multilevel"/>
    <w:tmpl w:val="08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66D079BC"/>
    <w:multiLevelType w:val="hybridMultilevel"/>
    <w:tmpl w:val="EE549F4C"/>
    <w:lvl w:ilvl="0" w:tplc="00010407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0030407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0050407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7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7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7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7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7F43AF3"/>
    <w:multiLevelType w:val="hybridMultilevel"/>
    <w:tmpl w:val="98625FE2"/>
    <w:lvl w:ilvl="0" w:tplc="C6506F8C">
      <w:start w:val="1"/>
      <w:numFmt w:val="lowerLetter"/>
      <w:lvlText w:val="%1)"/>
      <w:lvlJc w:val="left"/>
      <w:pPr>
        <w:ind w:left="720" w:hanging="360"/>
      </w:pPr>
      <w:rPr>
        <w:i w:val="0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4F5BD7"/>
    <w:multiLevelType w:val="hybridMultilevel"/>
    <w:tmpl w:val="25C68E9C"/>
    <w:lvl w:ilvl="0" w:tplc="1AF46242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DAD55DF"/>
    <w:multiLevelType w:val="hybridMultilevel"/>
    <w:tmpl w:val="057CCDA6"/>
    <w:lvl w:ilvl="0" w:tplc="96C47E0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1550969"/>
    <w:multiLevelType w:val="hybridMultilevel"/>
    <w:tmpl w:val="56F21664"/>
    <w:lvl w:ilvl="0" w:tplc="00010407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0030407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0050407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7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7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7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7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6B138B3"/>
    <w:multiLevelType w:val="hybridMultilevel"/>
    <w:tmpl w:val="C9D6A42C"/>
    <w:lvl w:ilvl="0" w:tplc="338CF71A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0030407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0050407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7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7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7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7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74F5267"/>
    <w:multiLevelType w:val="hybridMultilevel"/>
    <w:tmpl w:val="148C8DC8"/>
    <w:lvl w:ilvl="0" w:tplc="1AF46242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B8B5195"/>
    <w:multiLevelType w:val="hybridMultilevel"/>
    <w:tmpl w:val="8A2C42E8"/>
    <w:lvl w:ilvl="0" w:tplc="2DFCAC12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 w:tplc="368AA11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E6A61DE2"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imes New Roman" w:eastAsia="Times New Roman" w:hAnsi="Times New Roman" w:cs="Times New Roman" w:hint="default"/>
      </w:r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DE75069"/>
    <w:multiLevelType w:val="hybridMultilevel"/>
    <w:tmpl w:val="1FBA960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5075797">
    <w:abstractNumId w:val="1"/>
  </w:num>
  <w:num w:numId="2" w16cid:durableId="719668234">
    <w:abstractNumId w:val="34"/>
  </w:num>
  <w:num w:numId="3" w16cid:durableId="949237918">
    <w:abstractNumId w:val="7"/>
  </w:num>
  <w:num w:numId="4" w16cid:durableId="1708871302">
    <w:abstractNumId w:val="40"/>
  </w:num>
  <w:num w:numId="5" w16cid:durableId="850026946">
    <w:abstractNumId w:val="13"/>
  </w:num>
  <w:num w:numId="6" w16cid:durableId="1464424226">
    <w:abstractNumId w:val="36"/>
  </w:num>
  <w:num w:numId="7" w16cid:durableId="2009943197">
    <w:abstractNumId w:val="20"/>
  </w:num>
  <w:num w:numId="8" w16cid:durableId="340474662">
    <w:abstractNumId w:val="33"/>
  </w:num>
  <w:num w:numId="9" w16cid:durableId="152064916">
    <w:abstractNumId w:val="28"/>
  </w:num>
  <w:num w:numId="10" w16cid:durableId="1106462951">
    <w:abstractNumId w:val="41"/>
  </w:num>
  <w:num w:numId="11" w16cid:durableId="411001940">
    <w:abstractNumId w:val="21"/>
  </w:num>
  <w:num w:numId="12" w16cid:durableId="651786962">
    <w:abstractNumId w:val="24"/>
  </w:num>
  <w:num w:numId="13" w16cid:durableId="1347946102">
    <w:abstractNumId w:val="19"/>
  </w:num>
  <w:num w:numId="14" w16cid:durableId="2038310912">
    <w:abstractNumId w:val="14"/>
  </w:num>
  <w:num w:numId="15" w16cid:durableId="1162547797">
    <w:abstractNumId w:val="26"/>
  </w:num>
  <w:num w:numId="16" w16cid:durableId="770902738">
    <w:abstractNumId w:val="15"/>
  </w:num>
  <w:num w:numId="17" w16cid:durableId="974525069">
    <w:abstractNumId w:val="6"/>
  </w:num>
  <w:num w:numId="18" w16cid:durableId="833643768">
    <w:abstractNumId w:val="16"/>
  </w:num>
  <w:num w:numId="19" w16cid:durableId="574243504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0" w16cid:durableId="1114714871">
    <w:abstractNumId w:val="31"/>
  </w:num>
  <w:num w:numId="21" w16cid:durableId="2114745040">
    <w:abstractNumId w:val="11"/>
  </w:num>
  <w:num w:numId="22" w16cid:durableId="81074803">
    <w:abstractNumId w:val="39"/>
  </w:num>
  <w:num w:numId="23" w16cid:durableId="1617785741">
    <w:abstractNumId w:val="42"/>
  </w:num>
  <w:num w:numId="24" w16cid:durableId="1922638439">
    <w:abstractNumId w:val="9"/>
  </w:num>
  <w:num w:numId="25" w16cid:durableId="1676685079">
    <w:abstractNumId w:val="32"/>
  </w:num>
  <w:num w:numId="26" w16cid:durableId="1989436936">
    <w:abstractNumId w:val="29"/>
  </w:num>
  <w:num w:numId="27" w16cid:durableId="1359312856">
    <w:abstractNumId w:val="38"/>
  </w:num>
  <w:num w:numId="28" w16cid:durableId="1418476708">
    <w:abstractNumId w:val="43"/>
  </w:num>
  <w:num w:numId="29" w16cid:durableId="1706322782">
    <w:abstractNumId w:val="22"/>
  </w:num>
  <w:num w:numId="30" w16cid:durableId="969088196">
    <w:abstractNumId w:val="37"/>
  </w:num>
  <w:num w:numId="31" w16cid:durableId="253050498">
    <w:abstractNumId w:val="23"/>
  </w:num>
  <w:num w:numId="32" w16cid:durableId="2063483101">
    <w:abstractNumId w:val="3"/>
  </w:num>
  <w:num w:numId="33" w16cid:durableId="1439376669">
    <w:abstractNumId w:val="8"/>
  </w:num>
  <w:num w:numId="34" w16cid:durableId="2043704900">
    <w:abstractNumId w:val="27"/>
  </w:num>
  <w:num w:numId="35" w16cid:durableId="8341375">
    <w:abstractNumId w:val="18"/>
  </w:num>
  <w:num w:numId="36" w16cid:durableId="1876382380">
    <w:abstractNumId w:val="4"/>
  </w:num>
  <w:num w:numId="37" w16cid:durableId="1222324766">
    <w:abstractNumId w:val="44"/>
  </w:num>
  <w:num w:numId="38" w16cid:durableId="1282766133">
    <w:abstractNumId w:val="25"/>
  </w:num>
  <w:num w:numId="39" w16cid:durableId="927664029">
    <w:abstractNumId w:val="2"/>
  </w:num>
  <w:num w:numId="40" w16cid:durableId="1926718298">
    <w:abstractNumId w:val="12"/>
  </w:num>
  <w:num w:numId="41" w16cid:durableId="491916864">
    <w:abstractNumId w:val="30"/>
  </w:num>
  <w:num w:numId="42" w16cid:durableId="939097325">
    <w:abstractNumId w:val="35"/>
  </w:num>
  <w:num w:numId="43" w16cid:durableId="1257979381">
    <w:abstractNumId w:val="10"/>
  </w:num>
  <w:num w:numId="44" w16cid:durableId="975261237">
    <w:abstractNumId w:val="17"/>
  </w:num>
  <w:num w:numId="45" w16cid:durableId="13853724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it-CH" w:vendorID="64" w:dllVersion="6" w:nlCheck="1" w:checkStyle="0"/>
  <w:activeWritingStyle w:appName="MSWord" w:lang="de-CH" w:vendorID="64" w:dllVersion="6" w:nlCheck="1" w:checkStyle="1"/>
  <w:activeWritingStyle w:appName="MSWord" w:lang="de-DE" w:vendorID="64" w:dllVersion="6" w:nlCheck="1" w:checkStyle="1"/>
  <w:activeWritingStyle w:appName="MSWord" w:lang="fr-CH" w:vendorID="64" w:dllVersion="6" w:nlCheck="1" w:checkStyle="1"/>
  <w:activeWritingStyle w:appName="MSWord" w:lang="de-CH" w:vendorID="64" w:dllVersion="0" w:nlCheck="1" w:checkStyle="0"/>
  <w:activeWritingStyle w:appName="MSWord" w:lang="de-DE" w:vendorID="64" w:dllVersion="0" w:nlCheck="1" w:checkStyle="0"/>
  <w:activeWritingStyle w:appName="MSWord" w:lang="it-CH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976"/>
    <w:rsid w:val="00000E75"/>
    <w:rsid w:val="00001AE6"/>
    <w:rsid w:val="0001373F"/>
    <w:rsid w:val="00013C08"/>
    <w:rsid w:val="00024F4A"/>
    <w:rsid w:val="000268A1"/>
    <w:rsid w:val="00041227"/>
    <w:rsid w:val="00042B04"/>
    <w:rsid w:val="000502DD"/>
    <w:rsid w:val="00057889"/>
    <w:rsid w:val="00065DEE"/>
    <w:rsid w:val="00087BFC"/>
    <w:rsid w:val="000939F1"/>
    <w:rsid w:val="0009469B"/>
    <w:rsid w:val="00094944"/>
    <w:rsid w:val="000949EE"/>
    <w:rsid w:val="000D7947"/>
    <w:rsid w:val="000D7EE0"/>
    <w:rsid w:val="000E14F1"/>
    <w:rsid w:val="000F72E0"/>
    <w:rsid w:val="001069A4"/>
    <w:rsid w:val="001114F5"/>
    <w:rsid w:val="00124E65"/>
    <w:rsid w:val="00125E40"/>
    <w:rsid w:val="00142CD4"/>
    <w:rsid w:val="00142F3A"/>
    <w:rsid w:val="00143AFE"/>
    <w:rsid w:val="00166337"/>
    <w:rsid w:val="001845E7"/>
    <w:rsid w:val="001C1C2F"/>
    <w:rsid w:val="001C3138"/>
    <w:rsid w:val="001E387D"/>
    <w:rsid w:val="001F3734"/>
    <w:rsid w:val="001F66CF"/>
    <w:rsid w:val="00213FDF"/>
    <w:rsid w:val="00214E9C"/>
    <w:rsid w:val="0021781F"/>
    <w:rsid w:val="00234FB0"/>
    <w:rsid w:val="00253184"/>
    <w:rsid w:val="00262CD4"/>
    <w:rsid w:val="00276748"/>
    <w:rsid w:val="00277A11"/>
    <w:rsid w:val="002A4D36"/>
    <w:rsid w:val="002E354E"/>
    <w:rsid w:val="00304719"/>
    <w:rsid w:val="00314317"/>
    <w:rsid w:val="003235F3"/>
    <w:rsid w:val="00333DEC"/>
    <w:rsid w:val="00336F30"/>
    <w:rsid w:val="003471AE"/>
    <w:rsid w:val="003506BA"/>
    <w:rsid w:val="003573FF"/>
    <w:rsid w:val="003903E0"/>
    <w:rsid w:val="003A5A2C"/>
    <w:rsid w:val="003B1DE6"/>
    <w:rsid w:val="003B2D9C"/>
    <w:rsid w:val="003B3A7E"/>
    <w:rsid w:val="003B47DA"/>
    <w:rsid w:val="003D0E47"/>
    <w:rsid w:val="003E7BF2"/>
    <w:rsid w:val="00415452"/>
    <w:rsid w:val="00437D7F"/>
    <w:rsid w:val="00452984"/>
    <w:rsid w:val="0045743A"/>
    <w:rsid w:val="00480A45"/>
    <w:rsid w:val="00481F76"/>
    <w:rsid w:val="00483670"/>
    <w:rsid w:val="004A2176"/>
    <w:rsid w:val="004C246A"/>
    <w:rsid w:val="004C526A"/>
    <w:rsid w:val="004E06F8"/>
    <w:rsid w:val="004F182C"/>
    <w:rsid w:val="004F52F9"/>
    <w:rsid w:val="0050112E"/>
    <w:rsid w:val="00506BB1"/>
    <w:rsid w:val="00544C94"/>
    <w:rsid w:val="00564170"/>
    <w:rsid w:val="005815CB"/>
    <w:rsid w:val="005902BD"/>
    <w:rsid w:val="005D2CBC"/>
    <w:rsid w:val="005E0C1C"/>
    <w:rsid w:val="005F2ECE"/>
    <w:rsid w:val="00600CFD"/>
    <w:rsid w:val="00602730"/>
    <w:rsid w:val="00603DD9"/>
    <w:rsid w:val="006148D7"/>
    <w:rsid w:val="00617D4E"/>
    <w:rsid w:val="0062760B"/>
    <w:rsid w:val="00632B20"/>
    <w:rsid w:val="00636E0D"/>
    <w:rsid w:val="00637790"/>
    <w:rsid w:val="00651FDD"/>
    <w:rsid w:val="00673DE9"/>
    <w:rsid w:val="00677749"/>
    <w:rsid w:val="00686DD7"/>
    <w:rsid w:val="006A3EC9"/>
    <w:rsid w:val="006B3594"/>
    <w:rsid w:val="006D1A42"/>
    <w:rsid w:val="006D6197"/>
    <w:rsid w:val="006D61D0"/>
    <w:rsid w:val="0071052D"/>
    <w:rsid w:val="00714D78"/>
    <w:rsid w:val="007225A1"/>
    <w:rsid w:val="007412BF"/>
    <w:rsid w:val="007642E2"/>
    <w:rsid w:val="00766443"/>
    <w:rsid w:val="007704EE"/>
    <w:rsid w:val="00780961"/>
    <w:rsid w:val="0079677A"/>
    <w:rsid w:val="007B5591"/>
    <w:rsid w:val="007C04D9"/>
    <w:rsid w:val="007D1590"/>
    <w:rsid w:val="007E71C0"/>
    <w:rsid w:val="008123F8"/>
    <w:rsid w:val="0081795F"/>
    <w:rsid w:val="008212F3"/>
    <w:rsid w:val="0085236B"/>
    <w:rsid w:val="00860127"/>
    <w:rsid w:val="008661A0"/>
    <w:rsid w:val="00867639"/>
    <w:rsid w:val="00876976"/>
    <w:rsid w:val="00884F6B"/>
    <w:rsid w:val="008A60F8"/>
    <w:rsid w:val="008A6491"/>
    <w:rsid w:val="008B4E25"/>
    <w:rsid w:val="008C793B"/>
    <w:rsid w:val="008E3DD6"/>
    <w:rsid w:val="008E52AB"/>
    <w:rsid w:val="008E7DE5"/>
    <w:rsid w:val="008F587D"/>
    <w:rsid w:val="008F782C"/>
    <w:rsid w:val="00923F44"/>
    <w:rsid w:val="009478AA"/>
    <w:rsid w:val="00964689"/>
    <w:rsid w:val="0097395B"/>
    <w:rsid w:val="00981DC0"/>
    <w:rsid w:val="00987366"/>
    <w:rsid w:val="009931A3"/>
    <w:rsid w:val="009B2B1D"/>
    <w:rsid w:val="009B7EFD"/>
    <w:rsid w:val="009C3CF6"/>
    <w:rsid w:val="009C6E7A"/>
    <w:rsid w:val="00A07F0D"/>
    <w:rsid w:val="00A13275"/>
    <w:rsid w:val="00A1508B"/>
    <w:rsid w:val="00A16F95"/>
    <w:rsid w:val="00A32BC9"/>
    <w:rsid w:val="00A43EEA"/>
    <w:rsid w:val="00A64021"/>
    <w:rsid w:val="00A66005"/>
    <w:rsid w:val="00A72F5C"/>
    <w:rsid w:val="00A946A5"/>
    <w:rsid w:val="00AB1258"/>
    <w:rsid w:val="00AC6A48"/>
    <w:rsid w:val="00AC6E42"/>
    <w:rsid w:val="00AE71D8"/>
    <w:rsid w:val="00AF7651"/>
    <w:rsid w:val="00B044F3"/>
    <w:rsid w:val="00B14192"/>
    <w:rsid w:val="00B23EE4"/>
    <w:rsid w:val="00B25578"/>
    <w:rsid w:val="00B71427"/>
    <w:rsid w:val="00B72192"/>
    <w:rsid w:val="00B85465"/>
    <w:rsid w:val="00B901D0"/>
    <w:rsid w:val="00B92852"/>
    <w:rsid w:val="00B95E95"/>
    <w:rsid w:val="00BA0FFD"/>
    <w:rsid w:val="00C03888"/>
    <w:rsid w:val="00C1309A"/>
    <w:rsid w:val="00C17202"/>
    <w:rsid w:val="00C20495"/>
    <w:rsid w:val="00C8689B"/>
    <w:rsid w:val="00CB7CBF"/>
    <w:rsid w:val="00CC3DB7"/>
    <w:rsid w:val="00CD0D23"/>
    <w:rsid w:val="00CD754E"/>
    <w:rsid w:val="00CE70C2"/>
    <w:rsid w:val="00CF4AF5"/>
    <w:rsid w:val="00D44076"/>
    <w:rsid w:val="00D865F3"/>
    <w:rsid w:val="00D96E66"/>
    <w:rsid w:val="00DA08B1"/>
    <w:rsid w:val="00DB0699"/>
    <w:rsid w:val="00DB4280"/>
    <w:rsid w:val="00DB7D6A"/>
    <w:rsid w:val="00DE050D"/>
    <w:rsid w:val="00DE1751"/>
    <w:rsid w:val="00DE291A"/>
    <w:rsid w:val="00DE662C"/>
    <w:rsid w:val="00E033A2"/>
    <w:rsid w:val="00E14625"/>
    <w:rsid w:val="00E312E5"/>
    <w:rsid w:val="00E34665"/>
    <w:rsid w:val="00E44FEF"/>
    <w:rsid w:val="00E533D3"/>
    <w:rsid w:val="00E56D00"/>
    <w:rsid w:val="00E643BD"/>
    <w:rsid w:val="00EC1173"/>
    <w:rsid w:val="00F0271A"/>
    <w:rsid w:val="00F040B4"/>
    <w:rsid w:val="00F07AE8"/>
    <w:rsid w:val="00F44E16"/>
    <w:rsid w:val="00F45CB9"/>
    <w:rsid w:val="00F5578E"/>
    <w:rsid w:val="00F569F6"/>
    <w:rsid w:val="00F63775"/>
    <w:rsid w:val="00F802AD"/>
    <w:rsid w:val="00F831DF"/>
    <w:rsid w:val="00F86013"/>
    <w:rsid w:val="00F91FE2"/>
    <w:rsid w:val="00FC65F9"/>
    <w:rsid w:val="00FF3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BCF19CB"/>
  <w15:chartTrackingRefBased/>
  <w15:docId w15:val="{F3EE6AF4-4F85-4418-83BE-12C1724AB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A2176"/>
    <w:pPr>
      <w:spacing w:after="60"/>
      <w:jc w:val="both"/>
    </w:pPr>
    <w:rPr>
      <w:rFonts w:ascii="HelveticaNeueLT Com 57 Cn" w:hAnsi="HelveticaNeueLT Com 57 Cn"/>
      <w:color w:val="000000" w:themeColor="text1"/>
      <w:sz w:val="24"/>
      <w:szCs w:val="22"/>
      <w:lang w:eastAsia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37790"/>
    <w:pPr>
      <w:spacing w:before="240"/>
      <w:jc w:val="center"/>
      <w:outlineLvl w:val="0"/>
    </w:pPr>
    <w:rPr>
      <w:rFonts w:ascii="Tenby Five" w:hAnsi="Tenby Five"/>
      <w:bCs/>
      <w:w w:val="110"/>
      <w:sz w:val="40"/>
      <w:szCs w:val="36"/>
    </w:rPr>
  </w:style>
  <w:style w:type="paragraph" w:styleId="berschrift2">
    <w:name w:val="heading 2"/>
    <w:basedOn w:val="Standard"/>
    <w:next w:val="Standard"/>
    <w:link w:val="berschrift2Zchn"/>
    <w:uiPriority w:val="9"/>
    <w:qFormat/>
    <w:rsid w:val="00001AE6"/>
    <w:pPr>
      <w:keepNext/>
      <w:keepLines/>
      <w:spacing w:before="240" w:after="120"/>
      <w:outlineLvl w:val="1"/>
    </w:pPr>
    <w:rPr>
      <w:rFonts w:ascii="Tenby Five" w:eastAsia="Times New Roman" w:hAnsi="Tenby Five"/>
      <w:b/>
      <w:bCs/>
      <w:sz w:val="28"/>
      <w:szCs w:val="28"/>
      <w:lang w:val="x-none"/>
    </w:rPr>
  </w:style>
  <w:style w:type="paragraph" w:styleId="berschrift3">
    <w:name w:val="heading 3"/>
    <w:basedOn w:val="Standard"/>
    <w:next w:val="Standard"/>
    <w:link w:val="berschrift3Zchn"/>
    <w:uiPriority w:val="9"/>
    <w:qFormat/>
    <w:rsid w:val="00BE5E0A"/>
    <w:pPr>
      <w:keepNext/>
      <w:keepLines/>
      <w:spacing w:before="120" w:after="120"/>
      <w:outlineLvl w:val="2"/>
    </w:pPr>
    <w:rPr>
      <w:rFonts w:eastAsia="Times New Roman"/>
      <w:b/>
      <w:bCs/>
      <w:color w:val="1F497D"/>
      <w:szCs w:val="20"/>
      <w:lang w:val="x-none" w:eastAsia="x-none"/>
    </w:rPr>
  </w:style>
  <w:style w:type="paragraph" w:styleId="berschrift4">
    <w:name w:val="heading 4"/>
    <w:basedOn w:val="Standard"/>
    <w:next w:val="Standard"/>
    <w:link w:val="berschrift4Zchn"/>
    <w:uiPriority w:val="9"/>
    <w:qFormat/>
    <w:rsid w:val="00846264"/>
    <w:pPr>
      <w:keepNext/>
      <w:spacing w:before="240"/>
      <w:outlineLvl w:val="3"/>
    </w:pPr>
    <w:rPr>
      <w:rFonts w:ascii="Calibri" w:eastAsia="Times New Roman" w:hAnsi="Calibri"/>
      <w:b/>
      <w:bCs/>
      <w:sz w:val="28"/>
      <w:szCs w:val="28"/>
      <w:lang w:val="x-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uiPriority w:val="9"/>
    <w:rsid w:val="00637790"/>
    <w:rPr>
      <w:rFonts w:ascii="Tenby Five" w:hAnsi="Tenby Five"/>
      <w:bCs/>
      <w:color w:val="000000" w:themeColor="text1"/>
      <w:w w:val="110"/>
      <w:sz w:val="40"/>
      <w:szCs w:val="36"/>
      <w:lang w:eastAsia="en-US"/>
    </w:rPr>
  </w:style>
  <w:style w:type="character" w:customStyle="1" w:styleId="berschrift2Zchn">
    <w:name w:val="Überschrift 2 Zchn"/>
    <w:link w:val="berschrift2"/>
    <w:uiPriority w:val="9"/>
    <w:rsid w:val="00001AE6"/>
    <w:rPr>
      <w:rFonts w:ascii="Tenby Five" w:eastAsia="Times New Roman" w:hAnsi="Tenby Five"/>
      <w:b/>
      <w:bCs/>
      <w:color w:val="000000" w:themeColor="text1"/>
      <w:sz w:val="28"/>
      <w:szCs w:val="28"/>
      <w:lang w:val="x-none" w:eastAsia="en-US"/>
    </w:rPr>
  </w:style>
  <w:style w:type="character" w:customStyle="1" w:styleId="berschrift3Zchn">
    <w:name w:val="Überschrift 3 Zchn"/>
    <w:link w:val="berschrift3"/>
    <w:uiPriority w:val="9"/>
    <w:rsid w:val="00BE5E0A"/>
    <w:rPr>
      <w:rFonts w:ascii="Arial" w:eastAsia="Times New Roman" w:hAnsi="Arial" w:cs="Times New Roman"/>
      <w:b/>
      <w:bCs/>
      <w:color w:val="1F497D"/>
      <w:sz w:val="20"/>
    </w:rPr>
  </w:style>
  <w:style w:type="paragraph" w:customStyle="1" w:styleId="txttitel1">
    <w:name w:val="txttitel1"/>
    <w:basedOn w:val="Standard"/>
    <w:rsid w:val="009B7EFD"/>
    <w:pPr>
      <w:spacing w:before="100" w:beforeAutospacing="1" w:after="100" w:afterAutospacing="1"/>
    </w:pPr>
    <w:rPr>
      <w:rFonts w:ascii="Trebuchet MS" w:eastAsia="Times New Roman" w:hAnsi="Trebuchet MS"/>
      <w:b/>
      <w:bCs/>
      <w:color w:val="D40139"/>
      <w:spacing w:val="36"/>
      <w:sz w:val="21"/>
      <w:szCs w:val="21"/>
      <w:lang w:eastAsia="de-CH"/>
    </w:rPr>
  </w:style>
  <w:style w:type="character" w:styleId="Hyperlink">
    <w:name w:val="Hyperlink"/>
    <w:uiPriority w:val="99"/>
    <w:unhideWhenUsed/>
    <w:rsid w:val="00637790"/>
    <w:rPr>
      <w:strike w:val="0"/>
      <w:dstrike w:val="0"/>
      <w:color w:val="2F5496" w:themeColor="accent4" w:themeShade="BF"/>
      <w:u w:val="none"/>
      <w:effect w:val="none"/>
    </w:rPr>
  </w:style>
  <w:style w:type="paragraph" w:styleId="StandardWeb">
    <w:name w:val="Normal (Web)"/>
    <w:basedOn w:val="Standard"/>
    <w:uiPriority w:val="99"/>
    <w:unhideWhenUsed/>
    <w:rsid w:val="00576D42"/>
    <w:pPr>
      <w:spacing w:before="100" w:beforeAutospacing="1" w:after="100" w:afterAutospacing="1"/>
    </w:pPr>
    <w:rPr>
      <w:rFonts w:ascii="Trebuchet MS" w:eastAsia="Times New Roman" w:hAnsi="Trebuchet MS"/>
      <w:color w:val="000000"/>
      <w:sz w:val="18"/>
      <w:szCs w:val="18"/>
      <w:lang w:eastAsia="de-CH"/>
    </w:rPr>
  </w:style>
  <w:style w:type="character" w:customStyle="1" w:styleId="tabkopf1">
    <w:name w:val="tabkopf1"/>
    <w:rsid w:val="00576D42"/>
    <w:rPr>
      <w:rFonts w:ascii="Trebuchet MS" w:hAnsi="Trebuchet MS" w:hint="default"/>
      <w:b/>
      <w:bCs/>
      <w:i w:val="0"/>
      <w:iCs w:val="0"/>
      <w:color w:val="D40139"/>
      <w:spacing w:val="36"/>
      <w:sz w:val="18"/>
      <w:szCs w:val="18"/>
    </w:rPr>
  </w:style>
  <w:style w:type="character" w:customStyle="1" w:styleId="txtes1">
    <w:name w:val="txtes1"/>
    <w:rsid w:val="00576D42"/>
    <w:rPr>
      <w:rFonts w:ascii="Trebuchet MS" w:hAnsi="Trebuchet MS" w:hint="default"/>
      <w:b/>
      <w:bCs/>
      <w:spacing w:val="36"/>
      <w:sz w:val="18"/>
      <w:szCs w:val="18"/>
    </w:rPr>
  </w:style>
  <w:style w:type="character" w:styleId="Fett">
    <w:name w:val="Strong"/>
    <w:uiPriority w:val="22"/>
    <w:qFormat/>
    <w:rsid w:val="00576D42"/>
    <w:rPr>
      <w:b/>
      <w:bCs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76D42"/>
    <w:pPr>
      <w:spacing w:after="0"/>
    </w:pPr>
    <w:rPr>
      <w:rFonts w:ascii="Tahoma" w:hAnsi="Tahoma"/>
      <w:sz w:val="16"/>
      <w:szCs w:val="16"/>
      <w:lang w:val="x-none" w:eastAsia="x-none"/>
    </w:rPr>
  </w:style>
  <w:style w:type="character" w:customStyle="1" w:styleId="SprechblasentextZchn">
    <w:name w:val="Sprechblasentext Zchn"/>
    <w:link w:val="Sprechblasentext"/>
    <w:uiPriority w:val="99"/>
    <w:semiHidden/>
    <w:rsid w:val="00576D42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C16A47"/>
    <w:pPr>
      <w:tabs>
        <w:tab w:val="center" w:pos="4513"/>
        <w:tab w:val="right" w:pos="9026"/>
      </w:tabs>
      <w:spacing w:after="0"/>
    </w:pPr>
    <w:rPr>
      <w:szCs w:val="20"/>
      <w:lang w:val="x-none" w:eastAsia="x-none"/>
    </w:rPr>
  </w:style>
  <w:style w:type="character" w:customStyle="1" w:styleId="KopfzeileZchn">
    <w:name w:val="Kopfzeile Zchn"/>
    <w:link w:val="Kopfzeile"/>
    <w:uiPriority w:val="99"/>
    <w:semiHidden/>
    <w:rsid w:val="00C16A47"/>
    <w:rPr>
      <w:rFonts w:ascii="Arial" w:hAnsi="Arial"/>
      <w:sz w:val="20"/>
    </w:rPr>
  </w:style>
  <w:style w:type="paragraph" w:customStyle="1" w:styleId="Fuzeile1">
    <w:name w:val="Fußzeile1"/>
    <w:basedOn w:val="Standard"/>
    <w:link w:val="FuzeileZchn"/>
    <w:uiPriority w:val="99"/>
    <w:unhideWhenUsed/>
    <w:rsid w:val="00C16A47"/>
    <w:pPr>
      <w:tabs>
        <w:tab w:val="center" w:pos="4513"/>
        <w:tab w:val="right" w:pos="9026"/>
      </w:tabs>
      <w:spacing w:after="0"/>
    </w:pPr>
    <w:rPr>
      <w:szCs w:val="20"/>
      <w:lang w:val="x-none" w:eastAsia="x-none"/>
    </w:rPr>
  </w:style>
  <w:style w:type="character" w:customStyle="1" w:styleId="FuzeileZchn">
    <w:name w:val="Fußzeile Zchn"/>
    <w:link w:val="Fuzeile1"/>
    <w:uiPriority w:val="99"/>
    <w:rsid w:val="00C16A47"/>
    <w:rPr>
      <w:rFonts w:ascii="Arial" w:hAnsi="Arial"/>
      <w:sz w:val="20"/>
    </w:rPr>
  </w:style>
  <w:style w:type="character" w:styleId="Platzhaltertext">
    <w:name w:val="Placeholder Text"/>
    <w:uiPriority w:val="99"/>
    <w:semiHidden/>
    <w:rsid w:val="00CC188B"/>
    <w:rPr>
      <w:color w:val="808080"/>
    </w:rPr>
  </w:style>
  <w:style w:type="character" w:customStyle="1" w:styleId="berschrift4Zchn">
    <w:name w:val="Überschrift 4 Zchn"/>
    <w:link w:val="berschrift4"/>
    <w:uiPriority w:val="9"/>
    <w:rsid w:val="00846264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customStyle="1" w:styleId="Autorin">
    <w:name w:val="Autorin"/>
    <w:basedOn w:val="Standard"/>
    <w:qFormat/>
    <w:rsid w:val="00010DB6"/>
    <w:pPr>
      <w:tabs>
        <w:tab w:val="left" w:pos="1134"/>
      </w:tabs>
      <w:spacing w:line="280" w:lineRule="atLeast"/>
    </w:pPr>
    <w:rPr>
      <w:sz w:val="18"/>
      <w:szCs w:val="18"/>
    </w:rPr>
  </w:style>
  <w:style w:type="paragraph" w:styleId="Fuzeile">
    <w:name w:val="footer"/>
    <w:basedOn w:val="Fuzeile1"/>
    <w:uiPriority w:val="99"/>
    <w:qFormat/>
    <w:rsid w:val="00010DB6"/>
    <w:pPr>
      <w:pBdr>
        <w:top w:val="single" w:sz="4" w:space="12" w:color="7F7F7F"/>
      </w:pBdr>
      <w:tabs>
        <w:tab w:val="clear" w:pos="9026"/>
        <w:tab w:val="right" w:pos="9356"/>
      </w:tabs>
    </w:pPr>
    <w:rPr>
      <w:color w:val="595959"/>
      <w:sz w:val="18"/>
      <w:szCs w:val="18"/>
      <w:lang w:val="it-CH"/>
    </w:rPr>
  </w:style>
  <w:style w:type="paragraph" w:customStyle="1" w:styleId="Textkrper21">
    <w:name w:val="Textkörper 21"/>
    <w:basedOn w:val="Standard"/>
    <w:rsid w:val="005D2CBC"/>
    <w:pPr>
      <w:tabs>
        <w:tab w:val="left" w:pos="7371"/>
      </w:tabs>
      <w:overflowPunct w:val="0"/>
      <w:autoSpaceDE w:val="0"/>
      <w:autoSpaceDN w:val="0"/>
      <w:adjustRightInd w:val="0"/>
      <w:spacing w:after="120" w:line="360" w:lineRule="auto"/>
      <w:ind w:right="1134"/>
      <w:jc w:val="left"/>
      <w:textAlignment w:val="baseline"/>
    </w:pPr>
    <w:rPr>
      <w:rFonts w:eastAsia="Times New Roman"/>
      <w:sz w:val="22"/>
      <w:szCs w:val="20"/>
      <w:lang w:eastAsia="de-DE"/>
    </w:rPr>
  </w:style>
  <w:style w:type="table" w:styleId="Tabellenraster">
    <w:name w:val="Table Grid"/>
    <w:basedOn w:val="NormaleTabelle"/>
    <w:uiPriority w:val="59"/>
    <w:rsid w:val="005D2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link w:val="TitelZchn"/>
    <w:qFormat/>
    <w:rsid w:val="00637790"/>
    <w:pPr>
      <w:spacing w:after="240"/>
      <w:jc w:val="center"/>
    </w:pPr>
    <w:rPr>
      <w:rFonts w:ascii="Tenby Five" w:hAnsi="Tenby Five"/>
      <w:b/>
      <w:bCs/>
      <w:sz w:val="56"/>
      <w:szCs w:val="52"/>
    </w:rPr>
  </w:style>
  <w:style w:type="character" w:customStyle="1" w:styleId="TitelZchn">
    <w:name w:val="Titel Zchn"/>
    <w:link w:val="Titel"/>
    <w:rsid w:val="00637790"/>
    <w:rPr>
      <w:rFonts w:ascii="Tenby Five" w:hAnsi="Tenby Five"/>
      <w:b/>
      <w:bCs/>
      <w:color w:val="000000" w:themeColor="text1"/>
      <w:sz w:val="56"/>
      <w:szCs w:val="52"/>
      <w:lang w:eastAsia="en-US"/>
    </w:rPr>
  </w:style>
  <w:style w:type="paragraph" w:styleId="Textkrper-Zeileneinzug">
    <w:name w:val="Body Text Indent"/>
    <w:basedOn w:val="Standard"/>
    <w:link w:val="Textkrper-ZeileneinzugZchn"/>
    <w:rsid w:val="007412BF"/>
    <w:pPr>
      <w:spacing w:before="120" w:after="0"/>
      <w:ind w:left="340"/>
    </w:pPr>
    <w:rPr>
      <w:rFonts w:ascii="Times New Roman" w:eastAsia="Times New Roman" w:hAnsi="Times New Roman"/>
      <w:szCs w:val="24"/>
      <w:lang w:val="de-DE" w:eastAsia="de-DE"/>
    </w:rPr>
  </w:style>
  <w:style w:type="character" w:customStyle="1" w:styleId="Textkrper-ZeileneinzugZchn">
    <w:name w:val="Textkörper-Zeileneinzug Zchn"/>
    <w:link w:val="Textkrper-Zeileneinzug"/>
    <w:rsid w:val="007412BF"/>
    <w:rPr>
      <w:rFonts w:ascii="Times New Roman" w:eastAsia="Times New Roman" w:hAnsi="Times New Roman"/>
      <w:sz w:val="24"/>
      <w:szCs w:val="24"/>
      <w:lang w:val="de-DE" w:eastAsia="de-DE"/>
    </w:rPr>
  </w:style>
  <w:style w:type="paragraph" w:styleId="Textkrper-Einzug2">
    <w:name w:val="Body Text Indent 2"/>
    <w:basedOn w:val="Standard"/>
    <w:link w:val="Textkrper-Einzug2Zchn"/>
    <w:rsid w:val="007412BF"/>
    <w:pPr>
      <w:spacing w:after="0"/>
      <w:ind w:left="340"/>
    </w:pPr>
    <w:rPr>
      <w:rFonts w:ascii="Verdana" w:eastAsia="Times New Roman" w:hAnsi="Verdana"/>
      <w:szCs w:val="24"/>
      <w:lang w:val="de-DE" w:eastAsia="de-DE"/>
    </w:rPr>
  </w:style>
  <w:style w:type="character" w:customStyle="1" w:styleId="Textkrper-Einzug2Zchn">
    <w:name w:val="Textkörper-Einzug 2 Zchn"/>
    <w:link w:val="Textkrper-Einzug2"/>
    <w:rsid w:val="007412BF"/>
    <w:rPr>
      <w:rFonts w:ascii="Verdana" w:eastAsia="Times New Roman" w:hAnsi="Verdana"/>
      <w:szCs w:val="24"/>
      <w:lang w:val="de-DE" w:eastAsia="de-DE"/>
    </w:rPr>
  </w:style>
  <w:style w:type="paragraph" w:styleId="Listenabsatz">
    <w:name w:val="List Paragraph"/>
    <w:aliases w:val="Linkliste"/>
    <w:basedOn w:val="Standard"/>
    <w:uiPriority w:val="34"/>
    <w:qFormat/>
    <w:rsid w:val="00923F44"/>
    <w:pPr>
      <w:numPr>
        <w:numId w:val="45"/>
      </w:numPr>
      <w:spacing w:before="120" w:after="120"/>
      <w:ind w:left="697" w:hanging="357"/>
      <w:contextualSpacing/>
    </w:pPr>
  </w:style>
  <w:style w:type="paragraph" w:customStyle="1" w:styleId="Adressfeld">
    <w:name w:val="Adressfeld"/>
    <w:basedOn w:val="Standard"/>
    <w:link w:val="AdressfeldZchn"/>
    <w:qFormat/>
    <w:rsid w:val="004A2176"/>
    <w:pPr>
      <w:spacing w:after="57"/>
      <w:contextualSpacing/>
    </w:pPr>
    <w:rPr>
      <w:spacing w:val="23"/>
    </w:rPr>
  </w:style>
  <w:style w:type="paragraph" w:customStyle="1" w:styleId="Betreff">
    <w:name w:val="Betreff"/>
    <w:basedOn w:val="Titel"/>
    <w:next w:val="Standard"/>
    <w:link w:val="BetreffZchn"/>
    <w:qFormat/>
    <w:rsid w:val="00C8689B"/>
  </w:style>
  <w:style w:type="character" w:customStyle="1" w:styleId="AdressfeldZchn">
    <w:name w:val="Adressfeld Zchn"/>
    <w:basedOn w:val="Absatz-Standardschriftart"/>
    <w:link w:val="Adressfeld"/>
    <w:rsid w:val="004A2176"/>
    <w:rPr>
      <w:rFonts w:ascii="HelveticaNeueLT Com 57 Cn" w:hAnsi="HelveticaNeueLT Com 57 Cn"/>
      <w:color w:val="000000" w:themeColor="text1"/>
      <w:spacing w:val="23"/>
      <w:sz w:val="24"/>
      <w:szCs w:val="22"/>
      <w:lang w:eastAsia="en-US"/>
    </w:rPr>
  </w:style>
  <w:style w:type="table" w:styleId="Gitternetztabelle4">
    <w:name w:val="Grid Table 4"/>
    <w:basedOn w:val="NormaleTabelle"/>
    <w:uiPriority w:val="49"/>
    <w:rsid w:val="003506B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BetreffZchn">
    <w:name w:val="Betreff Zchn"/>
    <w:basedOn w:val="TitelZchn"/>
    <w:link w:val="Betreff"/>
    <w:rsid w:val="00C8689B"/>
    <w:rPr>
      <w:rFonts w:ascii="HelveticaNeueLT Com 57 Cn" w:eastAsia="Times New Roman" w:hAnsi="HelveticaNeueLT Com 57 Cn"/>
      <w:b/>
      <w:bCs/>
      <w:color w:val="000000" w:themeColor="text1"/>
      <w:sz w:val="28"/>
      <w:szCs w:val="24"/>
      <w:lang w:val="de-DE" w:eastAsia="de-DE"/>
    </w:rPr>
  </w:style>
  <w:style w:type="paragraph" w:customStyle="1" w:styleId="Adresse">
    <w:name w:val="Adresse"/>
    <w:basedOn w:val="Standard"/>
    <w:qFormat/>
    <w:rsid w:val="004A2176"/>
    <w:pPr>
      <w:contextualSpacing/>
    </w:pPr>
  </w:style>
  <w:style w:type="character" w:styleId="BesuchterLink">
    <w:name w:val="FollowedHyperlink"/>
    <w:basedOn w:val="Absatz-Standardschriftart"/>
    <w:uiPriority w:val="99"/>
    <w:semiHidden/>
    <w:unhideWhenUsed/>
    <w:rsid w:val="000F72E0"/>
    <w:rPr>
      <w:color w:val="954F72" w:themeColor="followedHyperlink"/>
      <w:u w:val="single"/>
    </w:rPr>
  </w:style>
  <w:style w:type="paragraph" w:styleId="Verzeichnis1">
    <w:name w:val="toc 1"/>
    <w:basedOn w:val="Standard"/>
    <w:next w:val="Standard"/>
    <w:autoRedefine/>
    <w:uiPriority w:val="39"/>
    <w:semiHidden/>
    <w:unhideWhenUsed/>
    <w:rsid w:val="00D865F3"/>
    <w:pPr>
      <w:spacing w:after="100"/>
    </w:pPr>
  </w:style>
  <w:style w:type="character" w:styleId="NichtaufgelsteErwhnung">
    <w:name w:val="Unresolved Mention"/>
    <w:basedOn w:val="Absatz-Standardschriftart"/>
    <w:uiPriority w:val="99"/>
    <w:semiHidden/>
    <w:unhideWhenUsed/>
    <w:rsid w:val="00637790"/>
    <w:rPr>
      <w:color w:val="605E5C"/>
      <w:shd w:val="clear" w:color="auto" w:fill="E1DFDD"/>
    </w:rPr>
  </w:style>
  <w:style w:type="numbering" w:customStyle="1" w:styleId="Formatvorlage1">
    <w:name w:val="Formatvorlage1"/>
    <w:uiPriority w:val="99"/>
    <w:rsid w:val="00637790"/>
    <w:pPr>
      <w:numPr>
        <w:numId w:val="44"/>
      </w:numPr>
    </w:pPr>
  </w:style>
  <w:style w:type="paragraph" w:styleId="Zitat">
    <w:name w:val="Quote"/>
    <w:basedOn w:val="Standard"/>
    <w:next w:val="Standard"/>
    <w:link w:val="ZitatZchn"/>
    <w:uiPriority w:val="29"/>
    <w:qFormat/>
    <w:rsid w:val="008F782C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F782C"/>
    <w:rPr>
      <w:rFonts w:ascii="HelveticaNeueLT Com 57 Cn" w:hAnsi="HelveticaNeueLT Com 57 Cn"/>
      <w:i/>
      <w:iCs/>
      <w:color w:val="404040" w:themeColor="text1" w:themeTint="BF"/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930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3u7JF4SwT6A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BhJBuV35N5o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inkscape.org/de/lernen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nkscape.org/release/" TargetMode="Externa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M:\13%20Projekte\Junior%20Makers\JuniorMakerSpace%20Vorlage.dotx" TargetMode="External"/></Relationships>
</file>

<file path=word/theme/theme1.xml><?xml version="1.0" encoding="utf-8"?>
<a:theme xmlns:a="http://schemas.openxmlformats.org/drawingml/2006/main" name="Office Theme">
  <a:themeElements>
    <a:clrScheme name="Benutzerdefiniert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4472C4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2CC78A-CCE7-4087-A89C-3EE89DD547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JuniorMakerSpace Vorlage.dotx</Template>
  <TotalTime>0</TotalTime>
  <Pages>1</Pages>
  <Words>183</Words>
  <Characters>1160</Characters>
  <Application>Microsoft Office Word</Application>
  <DocSecurity>0</DocSecurity>
  <Lines>9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Überschriften</vt:lpstr>
      </vt:variant>
      <vt:variant>
        <vt:i4>1</vt:i4>
      </vt:variant>
    </vt:vector>
  </HeadingPairs>
  <TitlesOfParts>
    <vt:vector size="2" baseType="lpstr">
      <vt:lpstr>Vektorgrafiken</vt:lpstr>
      <vt:lpstr>Unterschied Rastergrafik / Vektorgrafik</vt:lpstr>
    </vt:vector>
  </TitlesOfParts>
  <Company>MGB</Company>
  <LinksUpToDate>false</LinksUpToDate>
  <CharactersWithSpaces>1341</CharactersWithSpaces>
  <SharedDoc>false</SharedDoc>
  <HLinks>
    <vt:vector size="6" baseType="variant">
      <vt:variant>
        <vt:i4>7798834</vt:i4>
      </vt:variant>
      <vt:variant>
        <vt:i4>0</vt:i4>
      </vt:variant>
      <vt:variant>
        <vt:i4>0</vt:i4>
      </vt:variant>
      <vt:variant>
        <vt:i4>5</vt:i4>
      </vt:variant>
      <vt:variant>
        <vt:lpwstr>http://www.vitaminb.ch/a-z/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Vektorgrafiken</dc:title>
  <dc:subject/>
  <dc:creator>Mike Zweifel</dc:creator>
  <cp:keywords>MINT, MiZ</cp:keywords>
  <dc:description/>
  <cp:lastModifiedBy>Michael Zweifel</cp:lastModifiedBy>
  <cp:revision>2</cp:revision>
  <cp:lastPrinted>2015-11-03T15:38:00Z</cp:lastPrinted>
  <dcterms:created xsi:type="dcterms:W3CDTF">2023-09-14T12:15:00Z</dcterms:created>
  <dcterms:modified xsi:type="dcterms:W3CDTF">2023-09-14T12:33:00Z</dcterms:modified>
</cp:coreProperties>
</file>